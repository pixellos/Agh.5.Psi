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ook w:val="04A0" w:firstRow="1" w:lastRow="0" w:firstColumn="1" w:lastColumn="0" w:noHBand="0" w:noVBand="1"/>
      </w:tblPr>
      <w:tblGrid>
        <w:gridCol w:w="376"/>
        <w:gridCol w:w="4973"/>
        <w:gridCol w:w="5299"/>
        <w:gridCol w:w="368"/>
      </w:tblGrid>
      <w:tr w:rsidR="00265218" w:rsidRPr="00D11095" w14:paraId="711B4845" w14:textId="77777777" w:rsidTr="00524D35">
        <w:trPr>
          <w:trHeight w:val="983"/>
        </w:trPr>
        <w:tc>
          <w:tcPr>
            <w:tcW w:w="171" w:type="pct"/>
            <w:shd w:val="clear" w:color="auto" w:fill="auto"/>
          </w:tcPr>
          <w:p w14:paraId="6194A598" w14:textId="77777777" w:rsidR="00265218" w:rsidRPr="00410E03" w:rsidRDefault="00265218" w:rsidP="00CF31BB">
            <w:pPr>
              <w:pStyle w:val="Title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14:paraId="1EA1A1B8" w14:textId="77777777" w:rsidR="00265218" w:rsidRPr="009C7BFE" w:rsidRDefault="006D4FC0" w:rsidP="009C7BFE">
            <w:pPr>
              <w:pStyle w:val="Title"/>
              <w:rPr>
                <w:lang w:val="pl-PL"/>
              </w:rPr>
            </w:pPr>
            <w:r w:rsidRPr="009C7BFE">
              <w:rPr>
                <w:lang w:val="pl-PL"/>
              </w:rPr>
              <w:t xml:space="preserve">Formularz </w:t>
            </w:r>
            <w:r w:rsidR="009C7BFE" w:rsidRPr="009C7BFE">
              <w:rPr>
                <w:lang w:val="pl-PL"/>
              </w:rPr>
              <w:t>prośby o dostępność towaru</w:t>
            </w:r>
          </w:p>
        </w:tc>
        <w:tc>
          <w:tcPr>
            <w:tcW w:w="2405" w:type="pct"/>
            <w:shd w:val="clear" w:color="auto" w:fill="auto"/>
          </w:tcPr>
          <w:p w14:paraId="39C5E018" w14:textId="77777777" w:rsidR="00265218" w:rsidRPr="009C7BFE" w:rsidRDefault="00265218" w:rsidP="00CF31BB">
            <w:pPr>
              <w:pStyle w:val="Title"/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14:paraId="7732C0CC" w14:textId="77777777" w:rsidR="00265218" w:rsidRPr="009C7BFE" w:rsidRDefault="00265218" w:rsidP="00CF31BB">
            <w:pPr>
              <w:pStyle w:val="Title"/>
              <w:rPr>
                <w:lang w:val="pl-PL"/>
              </w:rPr>
            </w:pPr>
          </w:p>
        </w:tc>
      </w:tr>
      <w:tr w:rsidR="00BC1B68" w:rsidRPr="00D11095" w14:paraId="6122B0A8" w14:textId="77777777" w:rsidTr="004456B5">
        <w:trPr>
          <w:trHeight w:val="288"/>
        </w:trPr>
        <w:tc>
          <w:tcPr>
            <w:tcW w:w="171" w:type="pct"/>
            <w:shd w:val="clear" w:color="auto" w:fill="auto"/>
          </w:tcPr>
          <w:p w14:paraId="3EB06A24" w14:textId="77777777"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p w14:paraId="10E4B049" w14:textId="77777777"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14:paraId="304BA5C1" w14:textId="77777777" w:rsidR="00BC1B68" w:rsidRPr="009C7BFE" w:rsidRDefault="00BC1B68" w:rsidP="00915359">
            <w:pPr>
              <w:rPr>
                <w:lang w:val="pl-PL"/>
              </w:rPr>
            </w:pPr>
          </w:p>
        </w:tc>
      </w:tr>
      <w:tr w:rsidR="00265218" w:rsidRPr="00410E03" w14:paraId="1285458C" w14:textId="77777777" w:rsidTr="0016108E">
        <w:trPr>
          <w:trHeight w:val="9908"/>
        </w:trPr>
        <w:tc>
          <w:tcPr>
            <w:tcW w:w="171" w:type="pct"/>
            <w:shd w:val="clear" w:color="auto" w:fill="auto"/>
          </w:tcPr>
          <w:p w14:paraId="0AE00B2E" w14:textId="77777777" w:rsidR="00265218" w:rsidRPr="009C7BFE" w:rsidRDefault="00265218" w:rsidP="00CF31BB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tbl>
            <w:tblPr>
              <w:tblStyle w:val="TableGrid"/>
              <w:tblW w:w="989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top w:w="28" w:type="dxa"/>
              </w:tblCellMar>
              <w:tblLook w:val="0620" w:firstRow="1" w:lastRow="0" w:firstColumn="0" w:lastColumn="0" w:noHBand="1" w:noVBand="1"/>
            </w:tblPr>
            <w:tblGrid>
              <w:gridCol w:w="2201"/>
              <w:gridCol w:w="300"/>
              <w:gridCol w:w="615"/>
              <w:gridCol w:w="300"/>
              <w:gridCol w:w="300"/>
              <w:gridCol w:w="1177"/>
              <w:gridCol w:w="300"/>
              <w:gridCol w:w="1339"/>
              <w:gridCol w:w="300"/>
              <w:gridCol w:w="3065"/>
            </w:tblGrid>
            <w:tr w:rsidR="00C50E6D" w:rsidRPr="00D11095" w14:paraId="552490C1" w14:textId="77777777" w:rsidTr="00A02846">
              <w:trPr>
                <w:trHeight w:val="170"/>
              </w:trPr>
              <w:tc>
                <w:tcPr>
                  <w:tcW w:w="2201" w:type="dxa"/>
                  <w:tcBorders>
                    <w:bottom w:val="single" w:sz="4" w:space="0" w:color="808080" w:themeColor="background1" w:themeShade="80"/>
                  </w:tcBorders>
                </w:tcPr>
                <w:p w14:paraId="501997A3" w14:textId="77777777" w:rsidR="00C50E6D" w:rsidRPr="009C7BFE" w:rsidRDefault="00C50E6D" w:rsidP="00915359">
                  <w:pPr>
                    <w:rPr>
                      <w:lang w:val="pl-PL"/>
                    </w:rPr>
                  </w:pPr>
                </w:p>
              </w:tc>
              <w:tc>
                <w:tcPr>
                  <w:tcW w:w="300" w:type="dxa"/>
                  <w:tcBorders>
                    <w:left w:val="nil"/>
                  </w:tcBorders>
                </w:tcPr>
                <w:p w14:paraId="00DB1D56" w14:textId="77777777" w:rsidR="00C50E6D" w:rsidRPr="009C7BFE" w:rsidRDefault="00C50E6D" w:rsidP="00915359">
                  <w:pPr>
                    <w:rPr>
                      <w:lang w:val="pl-PL"/>
                    </w:rPr>
                  </w:pPr>
                </w:p>
              </w:tc>
              <w:tc>
                <w:tcPr>
                  <w:tcW w:w="7396" w:type="dxa"/>
                  <w:gridSpan w:val="8"/>
                  <w:tcBorders>
                    <w:bottom w:val="single" w:sz="4" w:space="0" w:color="808080" w:themeColor="background1" w:themeShade="80"/>
                  </w:tcBorders>
                </w:tcPr>
                <w:p w14:paraId="71012CE7" w14:textId="77777777" w:rsidR="00C50E6D" w:rsidRPr="009C7BFE" w:rsidRDefault="00C50E6D" w:rsidP="00915359">
                  <w:pPr>
                    <w:rPr>
                      <w:lang w:val="pl-PL"/>
                    </w:rPr>
                  </w:pPr>
                </w:p>
              </w:tc>
            </w:tr>
            <w:tr w:rsidR="00C50E6D" w:rsidRPr="009F4149" w14:paraId="57FD70EC" w14:textId="77777777" w:rsidTr="00A02846">
              <w:tc>
                <w:tcPr>
                  <w:tcW w:w="2201" w:type="dxa"/>
                  <w:tcBorders>
                    <w:top w:val="single" w:sz="4" w:space="0" w:color="808080" w:themeColor="background1" w:themeShade="80"/>
                  </w:tcBorders>
                </w:tcPr>
                <w:p w14:paraId="76D224A3" w14:textId="77777777" w:rsidR="00C50E6D" w:rsidRPr="009F4149" w:rsidRDefault="00F51A4F" w:rsidP="009F4149">
                  <w:pPr>
                    <w:pStyle w:val="BoldText"/>
                  </w:pPr>
                  <w:sdt>
                    <w:sdtPr>
                      <w:id w:val="-1025244187"/>
                      <w:placeholder>
                        <w:docPart w:val="DAC3D615C1704B4AA96DA9561D6A3FA1"/>
                      </w:placeholder>
                      <w:temporary/>
                      <w:showingPlcHdr/>
                      <w:text/>
                    </w:sdtPr>
                    <w:sdtEndPr/>
                    <w:sdtContent>
                      <w:r w:rsidR="0035052D" w:rsidRPr="009F4149">
                        <w:t>Date</w:t>
                      </w:r>
                    </w:sdtContent>
                  </w:sdt>
                </w:p>
              </w:tc>
              <w:tc>
                <w:tcPr>
                  <w:tcW w:w="300" w:type="dxa"/>
                </w:tcPr>
                <w:p w14:paraId="76D469F6" w14:textId="77777777" w:rsidR="00C50E6D" w:rsidRPr="009F4149" w:rsidRDefault="00C50E6D" w:rsidP="009F4149">
                  <w:pPr>
                    <w:pStyle w:val="BoldText"/>
                  </w:pPr>
                </w:p>
              </w:tc>
              <w:tc>
                <w:tcPr>
                  <w:tcW w:w="7396" w:type="dxa"/>
                  <w:gridSpan w:val="8"/>
                  <w:tcBorders>
                    <w:top w:val="single" w:sz="4" w:space="0" w:color="808080" w:themeColor="background1" w:themeShade="80"/>
                  </w:tcBorders>
                </w:tcPr>
                <w:p w14:paraId="4DF2002C" w14:textId="77777777" w:rsidR="00C50E6D" w:rsidRPr="009F4149" w:rsidRDefault="00F51A4F" w:rsidP="009F4149">
                  <w:pPr>
                    <w:pStyle w:val="BoldText"/>
                  </w:pPr>
                  <w:sdt>
                    <w:sdtPr>
                      <w:id w:val="-1132778625"/>
                      <w:placeholder>
                        <w:docPart w:val="772D735945BE44B4A1B656360A1E1346"/>
                      </w:placeholder>
                      <w:text/>
                    </w:sdtPr>
                    <w:sdtEndPr/>
                    <w:sdtContent>
                      <w:proofErr w:type="spellStart"/>
                      <w:r w:rsidR="000517A5">
                        <w:t>Konsultant</w:t>
                      </w:r>
                      <w:proofErr w:type="spellEnd"/>
                    </w:sdtContent>
                  </w:sdt>
                </w:p>
              </w:tc>
            </w:tr>
            <w:tr w:rsidR="009C7BFE" w:rsidRPr="00410E03" w14:paraId="0B600889" w14:textId="77777777" w:rsidTr="00A02846">
              <w:trPr>
                <w:gridAfter w:val="3"/>
                <w:wAfter w:w="4704" w:type="dxa"/>
              </w:trPr>
              <w:tc>
                <w:tcPr>
                  <w:tcW w:w="4893" w:type="dxa"/>
                  <w:gridSpan w:val="6"/>
                  <w:tcBorders>
                    <w:bottom w:val="single" w:sz="4" w:space="0" w:color="808080" w:themeColor="background1" w:themeShade="80"/>
                  </w:tcBorders>
                </w:tcPr>
                <w:p w14:paraId="30E1FEE1" w14:textId="77777777" w:rsidR="009C7BFE" w:rsidRDefault="009C7BFE" w:rsidP="00915359"/>
                <w:p w14:paraId="68FBBBDA" w14:textId="77777777" w:rsidR="009C7BFE" w:rsidRPr="00410E03" w:rsidRDefault="009C7BFE" w:rsidP="00915359"/>
              </w:tc>
              <w:tc>
                <w:tcPr>
                  <w:tcW w:w="300" w:type="dxa"/>
                  <w:tcBorders>
                    <w:left w:val="nil"/>
                  </w:tcBorders>
                </w:tcPr>
                <w:p w14:paraId="1C628A4A" w14:textId="77777777" w:rsidR="009C7BFE" w:rsidRPr="00410E03" w:rsidRDefault="009C7BFE" w:rsidP="00915359"/>
              </w:tc>
            </w:tr>
            <w:tr w:rsidR="009C7BFE" w:rsidRPr="009F4149" w14:paraId="779E85B6" w14:textId="77777777" w:rsidTr="00A02846">
              <w:trPr>
                <w:gridAfter w:val="3"/>
                <w:wAfter w:w="4704" w:type="dxa"/>
                <w:trHeight w:val="454"/>
              </w:trPr>
              <w:tc>
                <w:tcPr>
                  <w:tcW w:w="4893" w:type="dxa"/>
                  <w:gridSpan w:val="6"/>
                  <w:tcBorders>
                    <w:top w:val="single" w:sz="4" w:space="0" w:color="808080" w:themeColor="background1" w:themeShade="80"/>
                  </w:tcBorders>
                </w:tcPr>
                <w:p w14:paraId="7E342677" w14:textId="77777777" w:rsidR="009C7BFE" w:rsidRPr="009F4149" w:rsidRDefault="009C7BFE" w:rsidP="009F4149">
                  <w:pPr>
                    <w:pStyle w:val="BoldText"/>
                  </w:pPr>
                  <w:proofErr w:type="spellStart"/>
                  <w:r>
                    <w:t>Nazwa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firmy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dostawcy</w:t>
                  </w:r>
                  <w:proofErr w:type="spellEnd"/>
                </w:p>
              </w:tc>
              <w:tc>
                <w:tcPr>
                  <w:tcW w:w="300" w:type="dxa"/>
                </w:tcPr>
                <w:p w14:paraId="31B49400" w14:textId="77777777" w:rsidR="009C7BFE" w:rsidRPr="009F4149" w:rsidRDefault="009C7BFE" w:rsidP="009F4149">
                  <w:pPr>
                    <w:pStyle w:val="BoldText"/>
                  </w:pPr>
                </w:p>
              </w:tc>
            </w:tr>
            <w:tr w:rsidR="00E61D15" w:rsidRPr="00410E03" w14:paraId="0D70F7CF" w14:textId="77777777" w:rsidTr="00A02846">
              <w:trPr>
                <w:trHeight w:val="414"/>
              </w:trPr>
              <w:tc>
                <w:tcPr>
                  <w:tcW w:w="3116" w:type="dxa"/>
                  <w:gridSpan w:val="3"/>
                  <w:tcBorders>
                    <w:bottom w:val="single" w:sz="4" w:space="0" w:color="808080" w:themeColor="background1" w:themeShade="80"/>
                  </w:tcBorders>
                </w:tcPr>
                <w:p w14:paraId="177C7C6C" w14:textId="77777777" w:rsidR="00E61D15" w:rsidRDefault="00E61D15" w:rsidP="00915359"/>
                <w:p w14:paraId="1DBE04E4" w14:textId="77777777" w:rsidR="009C7BFE" w:rsidRPr="00410E03" w:rsidRDefault="009C7BFE" w:rsidP="00915359"/>
              </w:tc>
              <w:tc>
                <w:tcPr>
                  <w:tcW w:w="300" w:type="dxa"/>
                </w:tcPr>
                <w:p w14:paraId="1DCE6783" w14:textId="77777777" w:rsidR="00E61D15" w:rsidRPr="00410E03" w:rsidRDefault="00E61D15" w:rsidP="00915359"/>
              </w:tc>
              <w:tc>
                <w:tcPr>
                  <w:tcW w:w="3116" w:type="dxa"/>
                  <w:gridSpan w:val="4"/>
                  <w:tcBorders>
                    <w:bottom w:val="single" w:sz="4" w:space="0" w:color="808080" w:themeColor="background1" w:themeShade="80"/>
                  </w:tcBorders>
                </w:tcPr>
                <w:p w14:paraId="1265C769" w14:textId="77777777" w:rsidR="00E61D15" w:rsidRPr="00410E03" w:rsidRDefault="00E61D15" w:rsidP="00915359"/>
              </w:tc>
              <w:tc>
                <w:tcPr>
                  <w:tcW w:w="300" w:type="dxa"/>
                </w:tcPr>
                <w:p w14:paraId="659FD12C" w14:textId="77777777" w:rsidR="00E61D15" w:rsidRPr="00410E03" w:rsidRDefault="00E61D15" w:rsidP="00915359"/>
              </w:tc>
              <w:tc>
                <w:tcPr>
                  <w:tcW w:w="3065" w:type="dxa"/>
                  <w:tcBorders>
                    <w:bottom w:val="single" w:sz="4" w:space="0" w:color="808080" w:themeColor="background1" w:themeShade="80"/>
                  </w:tcBorders>
                </w:tcPr>
                <w:p w14:paraId="3F287082" w14:textId="77777777" w:rsidR="00E61D15" w:rsidRPr="00410E03" w:rsidRDefault="00E61D15" w:rsidP="00915359"/>
              </w:tc>
            </w:tr>
            <w:tr w:rsidR="00E61D15" w:rsidRPr="00410E03" w14:paraId="324EDD93" w14:textId="77777777" w:rsidTr="00A02846">
              <w:trPr>
                <w:trHeight w:val="346"/>
              </w:trPr>
              <w:tc>
                <w:tcPr>
                  <w:tcW w:w="9897" w:type="dxa"/>
                  <w:gridSpan w:val="10"/>
                  <w:tcBorders>
                    <w:top w:val="single" w:sz="4" w:space="0" w:color="808080" w:themeColor="background1" w:themeShade="80"/>
                  </w:tcBorders>
                </w:tcPr>
                <w:p w14:paraId="41DF65BD" w14:textId="77777777" w:rsidR="00E61D15" w:rsidRPr="00410E03" w:rsidRDefault="009C7BFE" w:rsidP="0035052D">
                  <w:pPr>
                    <w:pStyle w:val="BoldText"/>
                  </w:pPr>
                  <w:proofErr w:type="spellStart"/>
                  <w:r>
                    <w:t>Ilość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sztuk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produktu</w:t>
                  </w:r>
                  <w:proofErr w:type="spellEnd"/>
                </w:p>
              </w:tc>
            </w:tr>
            <w:tr w:rsidR="009C7BFE" w:rsidRPr="00410E03" w14:paraId="306F476A" w14:textId="77777777" w:rsidTr="00A02846">
              <w:trPr>
                <w:gridAfter w:val="5"/>
                <w:wAfter w:w="6181" w:type="dxa"/>
                <w:trHeight w:val="346"/>
              </w:trPr>
              <w:tc>
                <w:tcPr>
                  <w:tcW w:w="3116" w:type="dxa"/>
                  <w:gridSpan w:val="3"/>
                  <w:tcBorders>
                    <w:bottom w:val="single" w:sz="4" w:space="0" w:color="808080" w:themeColor="background1" w:themeShade="80"/>
                  </w:tcBorders>
                </w:tcPr>
                <w:p w14:paraId="1697290C" w14:textId="77777777" w:rsidR="009C7BFE" w:rsidRDefault="009C7BFE" w:rsidP="00915359"/>
                <w:p w14:paraId="400E6044" w14:textId="77777777" w:rsidR="009C7BFE" w:rsidRPr="00410E03" w:rsidRDefault="009C7BFE" w:rsidP="00915359"/>
              </w:tc>
              <w:tc>
                <w:tcPr>
                  <w:tcW w:w="300" w:type="dxa"/>
                </w:tcPr>
                <w:p w14:paraId="028FDF4F" w14:textId="77777777" w:rsidR="009C7BFE" w:rsidRPr="00410E03" w:rsidRDefault="009C7BFE" w:rsidP="00915359"/>
              </w:tc>
              <w:tc>
                <w:tcPr>
                  <w:tcW w:w="300" w:type="dxa"/>
                </w:tcPr>
                <w:p w14:paraId="64767B91" w14:textId="77777777" w:rsidR="009C7BFE" w:rsidRPr="00410E03" w:rsidRDefault="009C7BFE" w:rsidP="00915359"/>
              </w:tc>
            </w:tr>
            <w:tr w:rsidR="009C7BFE" w:rsidRPr="009F4149" w14:paraId="74D5F427" w14:textId="77777777" w:rsidTr="00A02846">
              <w:trPr>
                <w:gridAfter w:val="6"/>
                <w:wAfter w:w="6481" w:type="dxa"/>
                <w:trHeight w:val="346"/>
              </w:trPr>
              <w:tc>
                <w:tcPr>
                  <w:tcW w:w="3116" w:type="dxa"/>
                  <w:gridSpan w:val="3"/>
                  <w:tcBorders>
                    <w:top w:val="single" w:sz="4" w:space="0" w:color="808080" w:themeColor="background1" w:themeShade="80"/>
                  </w:tcBorders>
                </w:tcPr>
                <w:p w14:paraId="381380E7" w14:textId="77777777" w:rsidR="009C7BFE" w:rsidRPr="009F4149" w:rsidRDefault="009C7BFE" w:rsidP="009F4149">
                  <w:pPr>
                    <w:pStyle w:val="BoldText"/>
                  </w:pPr>
                  <w:proofErr w:type="spellStart"/>
                  <w:r>
                    <w:t>Nazwa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produktu</w:t>
                  </w:r>
                  <w:proofErr w:type="spellEnd"/>
                </w:p>
              </w:tc>
              <w:tc>
                <w:tcPr>
                  <w:tcW w:w="300" w:type="dxa"/>
                </w:tcPr>
                <w:p w14:paraId="5F44FE20" w14:textId="77777777" w:rsidR="009C7BFE" w:rsidRPr="009F4149" w:rsidRDefault="009C7BFE" w:rsidP="009F4149">
                  <w:pPr>
                    <w:pStyle w:val="BoldText"/>
                  </w:pPr>
                </w:p>
              </w:tc>
            </w:tr>
            <w:tr w:rsidR="009C7BFE" w:rsidRPr="009F4149" w14:paraId="37290778" w14:textId="77777777" w:rsidTr="00A02846">
              <w:trPr>
                <w:gridAfter w:val="6"/>
                <w:wAfter w:w="6481" w:type="dxa"/>
                <w:trHeight w:val="346"/>
              </w:trPr>
              <w:tc>
                <w:tcPr>
                  <w:tcW w:w="3116" w:type="dxa"/>
                  <w:gridSpan w:val="3"/>
                  <w:tcBorders>
                    <w:top w:val="single" w:sz="4" w:space="0" w:color="808080" w:themeColor="background1" w:themeShade="80"/>
                  </w:tcBorders>
                </w:tcPr>
                <w:p w14:paraId="4F0476E6" w14:textId="77777777" w:rsidR="009C7BFE" w:rsidRDefault="009C7BFE" w:rsidP="009F4149">
                  <w:pPr>
                    <w:pStyle w:val="BoldText"/>
                  </w:pPr>
                </w:p>
                <w:p w14:paraId="795243C5" w14:textId="77777777" w:rsidR="009C7BFE" w:rsidRDefault="009C7BFE" w:rsidP="009F4149">
                  <w:pPr>
                    <w:pStyle w:val="BoldText"/>
                  </w:pPr>
                </w:p>
                <w:p w14:paraId="63FEE42F" w14:textId="77777777" w:rsidR="009C7BFE" w:rsidRDefault="009C7BFE" w:rsidP="009F4149">
                  <w:pPr>
                    <w:pStyle w:val="BoldText"/>
                  </w:pPr>
                </w:p>
              </w:tc>
              <w:tc>
                <w:tcPr>
                  <w:tcW w:w="300" w:type="dxa"/>
                </w:tcPr>
                <w:p w14:paraId="4484D696" w14:textId="77777777" w:rsidR="009C7BFE" w:rsidRPr="009F4149" w:rsidRDefault="009C7BFE" w:rsidP="009F4149">
                  <w:pPr>
                    <w:pStyle w:val="BoldText"/>
                  </w:pPr>
                </w:p>
              </w:tc>
            </w:tr>
            <w:tr w:rsidR="009C7BFE" w:rsidRPr="00D467B2" w14:paraId="3A2291DC" w14:textId="77777777" w:rsidTr="00A02846">
              <w:trPr>
                <w:gridAfter w:val="3"/>
                <w:wAfter w:w="4704" w:type="dxa"/>
                <w:trHeight w:val="346"/>
              </w:trPr>
              <w:tc>
                <w:tcPr>
                  <w:tcW w:w="4893" w:type="dxa"/>
                  <w:gridSpan w:val="6"/>
                  <w:tcBorders>
                    <w:top w:val="single" w:sz="4" w:space="0" w:color="808080" w:themeColor="background1" w:themeShade="80"/>
                  </w:tcBorders>
                </w:tcPr>
                <w:p w14:paraId="3C104B4E" w14:textId="77777777" w:rsidR="009C7BFE" w:rsidRPr="00D467B2" w:rsidRDefault="009C7BFE" w:rsidP="0035052D">
                  <w:pPr>
                    <w:pStyle w:val="BoldText"/>
                    <w:rPr>
                      <w:lang w:val="pl-PL"/>
                    </w:rPr>
                  </w:pPr>
                  <w:proofErr w:type="spellStart"/>
                  <w:r>
                    <w:t>Ilość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sztuk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produktu</w:t>
                  </w:r>
                  <w:proofErr w:type="spellEnd"/>
                </w:p>
              </w:tc>
              <w:tc>
                <w:tcPr>
                  <w:tcW w:w="300" w:type="dxa"/>
                </w:tcPr>
                <w:p w14:paraId="5825B877" w14:textId="77777777" w:rsidR="009C7BFE" w:rsidRPr="00D467B2" w:rsidRDefault="009C7BFE" w:rsidP="00915359">
                  <w:pPr>
                    <w:pStyle w:val="BoldText"/>
                    <w:rPr>
                      <w:lang w:val="pl-PL"/>
                    </w:rPr>
                  </w:pPr>
                </w:p>
              </w:tc>
            </w:tr>
            <w:tr w:rsidR="009C7BFE" w:rsidRPr="00D467B2" w14:paraId="2445DB46" w14:textId="77777777" w:rsidTr="00A02846">
              <w:trPr>
                <w:gridAfter w:val="3"/>
                <w:wAfter w:w="4704" w:type="dxa"/>
                <w:trHeight w:val="346"/>
              </w:trPr>
              <w:tc>
                <w:tcPr>
                  <w:tcW w:w="4893" w:type="dxa"/>
                  <w:gridSpan w:val="6"/>
                  <w:tcBorders>
                    <w:bottom w:val="single" w:sz="4" w:space="0" w:color="808080" w:themeColor="background1" w:themeShade="80"/>
                  </w:tcBorders>
                </w:tcPr>
                <w:p w14:paraId="5B427C96" w14:textId="77777777" w:rsidR="009C7BFE" w:rsidRDefault="009C7BFE" w:rsidP="00915359">
                  <w:pPr>
                    <w:rPr>
                      <w:lang w:val="pl-PL"/>
                    </w:rPr>
                  </w:pPr>
                </w:p>
                <w:p w14:paraId="20B27444" w14:textId="77777777" w:rsidR="009C7BFE" w:rsidRDefault="009C7BFE" w:rsidP="00915359">
                  <w:pPr>
                    <w:rPr>
                      <w:lang w:val="pl-PL"/>
                    </w:rPr>
                  </w:pPr>
                </w:p>
                <w:p w14:paraId="79230C26" w14:textId="77777777" w:rsidR="009C7BFE" w:rsidRPr="00D467B2" w:rsidRDefault="009C7BFE" w:rsidP="00915359">
                  <w:pPr>
                    <w:rPr>
                      <w:lang w:val="pl-PL"/>
                    </w:rPr>
                  </w:pPr>
                </w:p>
              </w:tc>
              <w:tc>
                <w:tcPr>
                  <w:tcW w:w="300" w:type="dxa"/>
                </w:tcPr>
                <w:p w14:paraId="5095F787" w14:textId="77777777" w:rsidR="009C7BFE" w:rsidRPr="00D467B2" w:rsidRDefault="009C7BFE" w:rsidP="00915359">
                  <w:pPr>
                    <w:rPr>
                      <w:lang w:val="pl-PL"/>
                    </w:rPr>
                  </w:pPr>
                </w:p>
              </w:tc>
            </w:tr>
            <w:tr w:rsidR="009C7BFE" w:rsidRPr="00410E03" w14:paraId="7A8879D5" w14:textId="77777777" w:rsidTr="00A02846">
              <w:trPr>
                <w:gridAfter w:val="3"/>
                <w:wAfter w:w="4704" w:type="dxa"/>
                <w:trHeight w:val="346"/>
              </w:trPr>
              <w:tc>
                <w:tcPr>
                  <w:tcW w:w="4893" w:type="dxa"/>
                  <w:gridSpan w:val="6"/>
                  <w:tcBorders>
                    <w:top w:val="single" w:sz="4" w:space="0" w:color="808080" w:themeColor="background1" w:themeShade="80"/>
                  </w:tcBorders>
                </w:tcPr>
                <w:p w14:paraId="26F9CF1E" w14:textId="77777777" w:rsidR="009C7BFE" w:rsidRPr="00410E03" w:rsidRDefault="009C7BFE" w:rsidP="0035052D">
                  <w:pPr>
                    <w:pStyle w:val="BoldText"/>
                  </w:pPr>
                  <w:proofErr w:type="spellStart"/>
                  <w:r>
                    <w:t>Kontakt</w:t>
                  </w:r>
                  <w:proofErr w:type="spellEnd"/>
                </w:p>
              </w:tc>
              <w:tc>
                <w:tcPr>
                  <w:tcW w:w="300" w:type="dxa"/>
                </w:tcPr>
                <w:p w14:paraId="588B7EB3" w14:textId="77777777" w:rsidR="009C7BFE" w:rsidRPr="00410E03" w:rsidRDefault="009C7BFE" w:rsidP="00915359">
                  <w:pPr>
                    <w:pStyle w:val="BoldText"/>
                  </w:pPr>
                </w:p>
              </w:tc>
            </w:tr>
            <w:tr w:rsidR="00915359" w:rsidRPr="00410E03" w14:paraId="435FF308" w14:textId="77777777" w:rsidTr="00A02846">
              <w:trPr>
                <w:trHeight w:val="346"/>
              </w:trPr>
              <w:tc>
                <w:tcPr>
                  <w:tcW w:w="4893" w:type="dxa"/>
                  <w:gridSpan w:val="6"/>
                  <w:tcBorders>
                    <w:bottom w:val="single" w:sz="4" w:space="0" w:color="808080" w:themeColor="background1" w:themeShade="80"/>
                  </w:tcBorders>
                </w:tcPr>
                <w:p w14:paraId="60B6D44B" w14:textId="77777777" w:rsidR="009C7BFE" w:rsidRDefault="009C7BFE" w:rsidP="00915359"/>
                <w:p w14:paraId="60FB1B15" w14:textId="77777777" w:rsidR="009C7BFE" w:rsidRPr="00410E03" w:rsidRDefault="009C7BFE" w:rsidP="00915359"/>
              </w:tc>
              <w:tc>
                <w:tcPr>
                  <w:tcW w:w="300" w:type="dxa"/>
                </w:tcPr>
                <w:p w14:paraId="1C4AECAB" w14:textId="77777777" w:rsidR="00915359" w:rsidRPr="00410E03" w:rsidRDefault="00915359" w:rsidP="00915359"/>
              </w:tc>
              <w:tc>
                <w:tcPr>
                  <w:tcW w:w="4704" w:type="dxa"/>
                  <w:gridSpan w:val="3"/>
                  <w:tcBorders>
                    <w:bottom w:val="single" w:sz="4" w:space="0" w:color="808080" w:themeColor="background1" w:themeShade="80"/>
                  </w:tcBorders>
                </w:tcPr>
                <w:p w14:paraId="01660F27" w14:textId="77777777" w:rsidR="00915359" w:rsidRPr="00410E03" w:rsidRDefault="00915359" w:rsidP="00915359"/>
              </w:tc>
            </w:tr>
            <w:tr w:rsidR="00915359" w:rsidRPr="00410E03" w14:paraId="44FA797B" w14:textId="77777777" w:rsidTr="00A02846">
              <w:trPr>
                <w:trHeight w:val="346"/>
              </w:trPr>
              <w:tc>
                <w:tcPr>
                  <w:tcW w:w="4893" w:type="dxa"/>
                  <w:gridSpan w:val="6"/>
                  <w:tcBorders>
                    <w:top w:val="single" w:sz="4" w:space="0" w:color="808080" w:themeColor="background1" w:themeShade="80"/>
                  </w:tcBorders>
                </w:tcPr>
                <w:p w14:paraId="52FB45A9" w14:textId="77777777" w:rsidR="00915359" w:rsidRPr="00410E03" w:rsidRDefault="00D467B2" w:rsidP="0035052D">
                  <w:pPr>
                    <w:pStyle w:val="BoldText"/>
                  </w:pPr>
                  <w:proofErr w:type="spellStart"/>
                  <w:r>
                    <w:t>Dodatkowe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uwagi</w:t>
                  </w:r>
                  <w:proofErr w:type="spellEnd"/>
                </w:p>
              </w:tc>
              <w:tc>
                <w:tcPr>
                  <w:tcW w:w="300" w:type="dxa"/>
                </w:tcPr>
                <w:p w14:paraId="0CAC3BD7" w14:textId="77777777" w:rsidR="00915359" w:rsidRPr="00410E03" w:rsidRDefault="00915359" w:rsidP="00E61D15">
                  <w:pPr>
                    <w:pStyle w:val="BoldText"/>
                  </w:pPr>
                </w:p>
              </w:tc>
              <w:tc>
                <w:tcPr>
                  <w:tcW w:w="4704" w:type="dxa"/>
                  <w:gridSpan w:val="3"/>
                  <w:tcBorders>
                    <w:top w:val="single" w:sz="4" w:space="0" w:color="808080" w:themeColor="background1" w:themeShade="80"/>
                  </w:tcBorders>
                </w:tcPr>
                <w:p w14:paraId="4680599B" w14:textId="77777777" w:rsidR="00915359" w:rsidRPr="00410E03" w:rsidRDefault="00915359" w:rsidP="0035052D">
                  <w:pPr>
                    <w:pStyle w:val="BoldText"/>
                  </w:pPr>
                </w:p>
              </w:tc>
            </w:tr>
          </w:tbl>
          <w:p w14:paraId="58134C48" w14:textId="77777777" w:rsidR="00265218" w:rsidRPr="00410E03" w:rsidRDefault="00265218" w:rsidP="004456B5"/>
        </w:tc>
        <w:tc>
          <w:tcPr>
            <w:tcW w:w="167" w:type="pct"/>
            <w:shd w:val="clear" w:color="auto" w:fill="auto"/>
          </w:tcPr>
          <w:p w14:paraId="776255DF" w14:textId="77777777" w:rsidR="00265218" w:rsidRPr="00410E03" w:rsidRDefault="00265218" w:rsidP="00CF31BB"/>
        </w:tc>
      </w:tr>
    </w:tbl>
    <w:p w14:paraId="1DC9D751" w14:textId="77777777" w:rsidR="00DD7EC7" w:rsidRPr="00410E03" w:rsidRDefault="00DD7EC7" w:rsidP="00EE7339">
      <w:pPr>
        <w:jc w:val="both"/>
      </w:pPr>
    </w:p>
    <w:sectPr w:rsidR="00DD7EC7" w:rsidRPr="00410E03" w:rsidSect="00A0284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729" w:right="720" w:bottom="1729" w:left="720" w:header="709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CDC728" w14:textId="77777777" w:rsidR="00F51A4F" w:rsidRDefault="00F51A4F" w:rsidP="00CF31BB">
      <w:r>
        <w:separator/>
      </w:r>
    </w:p>
  </w:endnote>
  <w:endnote w:type="continuationSeparator" w:id="0">
    <w:p w14:paraId="01653876" w14:textId="77777777" w:rsidR="00F51A4F" w:rsidRDefault="00F51A4F" w:rsidP="00CF3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248A8" w14:textId="77777777" w:rsidR="00D11095" w:rsidRDefault="00D110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3071A0" w:rsidRPr="009F4149" w14:paraId="1A9AFBD4" w14:textId="77777777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14:paraId="1443F9AE" w14:textId="77777777" w:rsidR="003071A0" w:rsidRPr="009F4149" w:rsidRDefault="00F51A4F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53982602">
              <v:shape id="_x0000_s2067" alt="GPS icon" style="width:12.2pt;height:15.9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-11796480,,5400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<v:stroke miterlimit="4" joinstyle="miter"/>
                <v:formulas/>
                <v:path arrowok="t" o:extrusionok="f" o:connecttype="custom" o:connectlocs="77470,100965;77470,100965;77470,100965;77470,100965" o:connectangles="0,90,180,270" textboxrect="0,0,21600,21600"/>
                <v:textbox inset="3pt,3pt,3pt,3pt">
                  <w:txbxContent>
                    <w:p w14:paraId="011BD82A" w14:textId="77777777" w:rsidR="003071A0" w:rsidRDefault="003071A0" w:rsidP="003071A0"/>
                  </w:txbxContent>
                </v:textbox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14:paraId="0ECE365F" w14:textId="77777777" w:rsidR="003071A0" w:rsidRPr="009F4149" w:rsidRDefault="00F51A4F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33CC07F1">
              <v:shape id="_x0000_s2066" alt="Phone icon" style="width:13pt;height:13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0,,0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14:paraId="180889CB" w14:textId="77777777" w:rsidR="003071A0" w:rsidRPr="009F4149" w:rsidRDefault="00F51A4F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45F4A79D">
              <v:shape id="Shape" o:spid="_x0000_s2065" alt="email icon" style="width:13pt;height:13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0,,0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</w:tr>
    <w:tr w:rsidR="003071A0" w:rsidRPr="009F4149" w14:paraId="4E249177" w14:textId="77777777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14:paraId="46BBA7A4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281B1E30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361E896" w14:textId="77777777" w:rsidR="003071A0" w:rsidRPr="009F4149" w:rsidRDefault="003071A0" w:rsidP="009F4149">
          <w:pPr>
            <w:pStyle w:val="Contacts"/>
          </w:pPr>
        </w:p>
      </w:tc>
    </w:tr>
    <w:tr w:rsidR="00AE3FB7" w:rsidRPr="009F4149" w14:paraId="13242697" w14:textId="77777777" w:rsidTr="002D3842">
      <w:tc>
        <w:tcPr>
          <w:tcW w:w="3596" w:type="dxa"/>
          <w:shd w:val="clear" w:color="auto" w:fill="auto"/>
          <w:vAlign w:val="center"/>
        </w:tcPr>
        <w:p w14:paraId="6BED6D4D" w14:textId="77777777" w:rsidR="00AE3FB7" w:rsidRPr="009F4149" w:rsidRDefault="00FE7A76" w:rsidP="009F4149">
          <w:pPr>
            <w:pStyle w:val="Contacts"/>
          </w:pP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Brukowa</w:t>
          </w:r>
          <w:proofErr w:type="spellEnd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 xml:space="preserve"> 20, 91-341 </w:t>
          </w: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Łódź</w:t>
          </w:r>
          <w:proofErr w:type="spellEnd"/>
        </w:p>
      </w:tc>
      <w:tc>
        <w:tcPr>
          <w:tcW w:w="3597" w:type="dxa"/>
          <w:shd w:val="clear" w:color="auto" w:fill="auto"/>
          <w:vAlign w:val="center"/>
        </w:tcPr>
        <w:p w14:paraId="0E871278" w14:textId="77777777" w:rsidR="00AE3FB7" w:rsidRPr="009F4149" w:rsidRDefault="00FE7A76" w:rsidP="009F4149">
          <w:pPr>
            <w:pStyle w:val="Contacts"/>
          </w:pPr>
          <w:r>
            <w:t>42 640 75 85</w:t>
          </w:r>
        </w:p>
      </w:tc>
      <w:tc>
        <w:tcPr>
          <w:tcW w:w="3597" w:type="dxa"/>
          <w:shd w:val="clear" w:color="auto" w:fill="auto"/>
          <w:vAlign w:val="center"/>
        </w:tcPr>
        <w:p w14:paraId="6EDC43DB" w14:textId="77777777" w:rsidR="00AE3FB7" w:rsidRPr="009F4149" w:rsidRDefault="00FE7A76" w:rsidP="009F4149">
          <w:pPr>
            <w:pStyle w:val="Contacts"/>
          </w:pPr>
          <w:r>
            <w:t>biuro@instom.com.pl</w:t>
          </w:r>
        </w:p>
      </w:tc>
    </w:tr>
  </w:tbl>
  <w:p w14:paraId="6CE93669" w14:textId="77777777" w:rsidR="00835DE8" w:rsidRDefault="00F51A4F" w:rsidP="009F4149">
    <w:pPr>
      <w:pStyle w:val="Footer"/>
    </w:pPr>
    <w:r>
      <w:rPr>
        <w:noProof/>
      </w:rPr>
      <w:pict w14:anchorId="55CEFF0F">
        <v:group id="Group 15" o:spid="_x0000_s2049" style="position:absolute;left:0;text-align:left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<v:rect id="Rectangle 17" o:spid="_x0000_s2051" style="position:absolute;left:9239;top:9715;width:67843;height:94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<v:rect id="Rectangle" o:spid="_x0000_s2050" style="position:absolute;left:9226;top:9332;width:67856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<v:stroke miterlimit="4"/>
            <v:path arrowok="t"/>
            <v:textbox inset="3pt,3pt,3pt,3pt"/>
          </v:rect>
          <w10:wrap anchorx="margin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DD8266" w14:textId="77777777" w:rsidR="00D11095" w:rsidRDefault="00D110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C985C3" w14:textId="77777777" w:rsidR="00F51A4F" w:rsidRDefault="00F51A4F" w:rsidP="00CF31BB">
      <w:r>
        <w:separator/>
      </w:r>
    </w:p>
  </w:footnote>
  <w:footnote w:type="continuationSeparator" w:id="0">
    <w:p w14:paraId="620E51E2" w14:textId="77777777" w:rsidR="00F51A4F" w:rsidRDefault="00F51A4F" w:rsidP="00CF3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266EC" w14:textId="77777777" w:rsidR="00D11095" w:rsidRDefault="00D110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3D3B1" w14:textId="77777777" w:rsidR="00BC1B68" w:rsidRPr="00835DE8" w:rsidRDefault="00391C37" w:rsidP="00410E03">
    <w:pPr>
      <w:pStyle w:val="Header"/>
      <w:jc w:val="right"/>
    </w:pPr>
    <w:r>
      <w:rPr>
        <w:noProof/>
        <w:lang w:val="pl-PL" w:eastAsia="pl-PL"/>
      </w:rPr>
      <w:drawing>
        <wp:inline distT="0" distB="0" distL="0" distR="0" wp14:anchorId="55860558" wp14:editId="1187D3C5">
          <wp:extent cx="2647950" cy="850900"/>
          <wp:effectExtent l="0" t="0" r="0" b="635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7950" cy="850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Start w:id="0" w:name="_GoBack"/>
    <w:r w:rsidR="00F51A4F">
      <w:rPr>
        <w:noProof/>
      </w:rPr>
      <w:pict w14:anchorId="22D3D508">
        <v:group id="Group 13" o:spid="_x0000_s2056" style="position:absolute;left:0;text-align:left;margin-left:.75pt;margin-top:-138.95pt;width:540pt;height:769.75pt;z-index:-251650560;mso-position-horizontal-relative:text;mso-position-vertical-relative:text" coordsize="68580,97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">
          <v:group id="Group 2" o:spid="_x0000_s2060" style="position:absolute;top:27622;width:68580;height:70134" coordsize="68581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<v:group id="Group 1" o:spid="_x0000_s2062" style="position:absolute;width:68549;height:70133" coordorigin=",-14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angle" o:spid="_x0000_s2064" style="position:absolute;left:731;top:-146;width:67818;height:7013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<v:fill opacity="13107f"/>
                <v:stroke miterlimit="4"/>
                <v:textbox inset="3pt,3pt,3pt,3pt"/>
              </v:rect>
              <v:rect id="Rectangle" o:spid="_x0000_s2063" style="position:absolute;width:67856;height:6935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<v:stroke opacity="19789f" miterlimit="4"/>
                <v:path arrowok="t"/>
                <v:textbox inset="3pt,3pt,3pt,3pt"/>
              </v:rect>
            </v:group>
            <v:rect id="Rectangle" o:spid="_x0000_s2061" style="position:absolute;width:685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<v:stroke miterlimit="4"/>
              <v:path arrowok="t"/>
              <v:textbox inset="3pt,3pt,3pt,3pt"/>
            </v:rect>
          </v:group>
          <v:rect id="Rectangle 5" o:spid="_x0000_s2059" style="position:absolute;top:12954;width:68580;height:147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<v:fill color2="#548dd4 [1951]" rotate="t" angle="90" focus="100%" type="gradient"/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" o:spid="_x0000_s2058" type="#_x0000_t75" style="position:absolute;width:68573;height:277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">
            <v:imagedata r:id="rId2" o:title=""/>
            <o:lock v:ext="edit" aspectratio="f"/>
          </v:shape>
          <v:shape id="Round Same Side Corner Rectangle 14" o:spid="_x0000_s2057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<v:path arrowok="t" o:connecttype="custom" o:connectlocs="142874,0;742945,0;885819,142874;885819,857227;885819,857227;0,857227;0,857227;0,142874;142874,0" o:connectangles="0,0,0,0,0,0,0,0,0"/>
          </v:shape>
        </v:group>
      </w:pict>
    </w:r>
    <w:bookmarkEnd w:id="0"/>
    <w:r w:rsidR="00F51A4F">
      <w:rPr>
        <w:noProof/>
        <w:lang w:eastAsia="en-AU"/>
      </w:rPr>
      <w:pict w14:anchorId="33A04AAE">
        <v:shape id="_x0000_s2055" alt="icon of holding hands" style="position:absolute;left:0;text-align:left;margin-left:32.25pt;margin-top:-10.6pt;width:50.15pt;height:30.1pt;z-index:251668992;visibility:visible;mso-position-horizontal-relative:text;mso-position-vertical-relative:text;mso-width-relative:margin;mso-height-relative:margin;v-text-anchor:middle" coordsize="21506,2133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" adj="0,,0" path="m2289,8958v-55,-60,-127,-90,-200,-90c1927,8868,1782,8988,1709,9227v-108,330,-54,779,163,959c2071,10366,2325,10276,2452,9916v108,-329,36,-749,-163,-958xm21462,10066l18077,300c18004,120,17878,,17751,v-54,,-109,30,-163,90l15379,2217v-163,150,-235,539,-127,809l15343,3325r-236,240l14745,3925r-362,359l14093,4554v-597,-570,-1285,-809,-1973,-659c11921,3925,11704,4014,11504,4134v-199,120,-398,270,-597,450l10907,4584r-145,149l10599,4584c10219,4224,9802,4014,9386,3955,8698,3835,8028,4074,7431,4614l6761,3984,6145,3385r109,-299c6344,2816,6290,2427,6127,2277l3918,150c3864,90,3791,60,3719,60v-127,,-235,120,-290,300l44,10126v-91,270,-37,659,126,809c170,10935,170,10935,170,10935r2209,2127c2542,13212,2777,13122,2868,12852v,,,,,l3683,10515r615,570l4968,11714v,1378,326,2726,924,3715c5729,15968,5711,16627,5910,17196v217,629,615,809,1032,779c6924,18305,6906,18664,7014,18994v290,808,905,1078,1412,689c8445,19922,8408,20192,8481,20432v308,868,977,1168,1503,659l10762,20342r760,749c12048,21600,12717,21300,13025,20432v73,-240,36,-480,55,-749c13587,20072,14220,19802,14492,18994v108,-330,90,-659,72,-1019c14981,18035,15379,17825,15596,17196v218,-629,109,-1318,-108,-1857c15669,15189,15868,15039,15976,14710r,c15995,14680,15995,14620,16013,14560v54,-60,90,-120,108,-210c16411,13541,16556,12612,16556,11684r290,-270l17208,11055r362,-360l17805,10455r815,2337c18710,13062,18946,13182,19109,13002r,l21318,10905v181,-210,235,-569,144,-839xm2415,11654l822,10126,3864,1378,5439,2906,2415,11654xm5023,10366l4624,9976,4009,9377,5765,4314r615,569l6779,5273v-217,329,-399,719,-561,1168l5348,8958v-144,449,-253,928,-325,1408xm7014,16747v-181,179,-416,90,-525,-240c6453,16387,6435,16237,6435,16118v18,30,36,60,54,60l7032,16687v18,30,,60,-18,60xm8137,18544v-181,180,-417,90,-525,-239c7503,17975,7557,17616,7757,17436v,,18,-30,18,-30l7865,17496r,l8535,18155r-398,389xm9603,19952v-181,180,-416,90,-525,-239c8970,19383,9024,19024,9223,18844v18,,18,-30,36,-30l10020,19563r-417,389xm15361,14021v-109,329,-326,419,-525,239l11341,10905r-362,-360c10816,10366,10581,10485,10490,10755v-108,270,-54,659,127,809c10617,11564,10617,11564,10617,11564r362,359l14474,15279r362,359c15017,15818,15089,16207,14981,16507v-109,330,-326,419,-525,240l14093,16387,10599,13032r-362,-360c10074,12523,9839,12612,9748,12882v-90,270,-36,659,127,809l10237,14050r217,210l13731,17406v181,180,254,569,145,869l13876,18275v-108,329,-326,419,-525,239l12609,17795,9495,14799r-743,-719c8571,13931,8354,14050,8263,14320v-90,270,-36,599,127,779l12247,18814v181,180,253,569,145,869c12283,20012,12066,20102,11866,19922l8227,16447v,,,,,l8010,16237v,,,,,l6869,15159v-72,-60,-145,-180,-199,-240c6616,14799,6543,14710,6471,14680,5620,13421,5385,11294,5982,9557l6851,7040c7286,5782,8028,5093,8807,5003v398,-30,796,90,1195,360l9549,5812,8535,6771r,l7159,8089v-163,150,-235,539,-127,809c7521,10336,8607,10935,9440,10126l11052,8598v,,18,,18,-30l11160,8478r18,-30c11432,8209,11722,8328,11866,8658v-199,30,-325,330,-307,659c11577,9497,11631,9647,11740,9736r326,300c12084,10066,12120,10096,12138,10096r3114,2996c15397,13331,15470,13691,15361,14021xm15795,12403v-72,-120,-126,-210,-217,-300l12645,9287v18,-359,-18,-719,-127,-1048c12518,8209,12500,8179,12500,8149v,,,,,c12500,8149,12500,8149,12500,8149r,c12464,8029,12410,7909,12355,7819v-54,-90,-108,-180,-181,-269l12174,7550v-380,-480,-923,-540,-1358,-90c10816,7460,10798,7460,10798,7460r-18,30l9169,9017v-18,30,-36,30,-55,60l9078,9107v-362,360,-796,120,-1122,-389l8915,7789r996,-958c9911,6831,9911,6831,9929,6831r,l10961,5842r,l11287,5542r,c11740,5123,12229,4943,12699,5003v634,90,1232,569,1666,1378c14474,6591,14582,6801,14655,7070r,l15524,9587r,c15524,9587,15524,9587,15524,9587v290,868,380,1887,271,2816xm17208,9617r-362,359l16846,9976r-363,360l16465,10366v-72,-450,-163,-869,-307,-1289c16158,9047,16139,9017,16139,8988r,l15270,6471r,c15107,6022,14926,5632,14709,5303r18,-30l15089,4913r362,-359l15687,4314r1756,5093l17208,9617xm19073,11654l16031,2906,17606,1378r3042,8748l19073,11654xm19616,10186v199,-180,271,-629,163,-959c19706,9017,19561,8868,19398,8868v-72,,-144,30,-199,90c19000,9167,18928,9587,19036,9916v127,330,381,450,580,270xe" fillcolor="#1f497d [3215]" stroked="f" strokeweight="1pt">
          <v:stroke miterlimit="4" joinstyle="miter"/>
          <v:formulas/>
          <v:path arrowok="t" o:extrusionok="f" o:connecttype="custom" o:connectlocs="318304,190983;318304,190983;318304,190983;318304,190983" o:connectangles="0,90,180,270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11A0E" w14:textId="77777777" w:rsidR="00D11095" w:rsidRDefault="00D110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1C37"/>
    <w:rsid w:val="0000006C"/>
    <w:rsid w:val="0005135F"/>
    <w:rsid w:val="000517A5"/>
    <w:rsid w:val="000C75BF"/>
    <w:rsid w:val="000E0102"/>
    <w:rsid w:val="001034AB"/>
    <w:rsid w:val="00110721"/>
    <w:rsid w:val="001257F0"/>
    <w:rsid w:val="0016108E"/>
    <w:rsid w:val="001A199E"/>
    <w:rsid w:val="001C42C8"/>
    <w:rsid w:val="00205FE0"/>
    <w:rsid w:val="00246BBD"/>
    <w:rsid w:val="0025130C"/>
    <w:rsid w:val="00256391"/>
    <w:rsid w:val="002633EB"/>
    <w:rsid w:val="00265218"/>
    <w:rsid w:val="002C6ABD"/>
    <w:rsid w:val="002D3842"/>
    <w:rsid w:val="003071A0"/>
    <w:rsid w:val="00337C0F"/>
    <w:rsid w:val="0035052D"/>
    <w:rsid w:val="00366F6D"/>
    <w:rsid w:val="00391C37"/>
    <w:rsid w:val="003E0129"/>
    <w:rsid w:val="003F693D"/>
    <w:rsid w:val="00410E03"/>
    <w:rsid w:val="00435E8C"/>
    <w:rsid w:val="004456B5"/>
    <w:rsid w:val="00463B35"/>
    <w:rsid w:val="00482917"/>
    <w:rsid w:val="004C2F50"/>
    <w:rsid w:val="004D03F9"/>
    <w:rsid w:val="004D3B77"/>
    <w:rsid w:val="00524D35"/>
    <w:rsid w:val="00542A22"/>
    <w:rsid w:val="005A6806"/>
    <w:rsid w:val="005D124E"/>
    <w:rsid w:val="00627B3D"/>
    <w:rsid w:val="00643F5A"/>
    <w:rsid w:val="00684557"/>
    <w:rsid w:val="006859BF"/>
    <w:rsid w:val="006A7299"/>
    <w:rsid w:val="006C7D64"/>
    <w:rsid w:val="006D43A7"/>
    <w:rsid w:val="006D4FC0"/>
    <w:rsid w:val="0071089C"/>
    <w:rsid w:val="007B52D2"/>
    <w:rsid w:val="007C1F7D"/>
    <w:rsid w:val="007D4902"/>
    <w:rsid w:val="00835DE8"/>
    <w:rsid w:val="008C5804"/>
    <w:rsid w:val="008D3EE1"/>
    <w:rsid w:val="008E514C"/>
    <w:rsid w:val="00915359"/>
    <w:rsid w:val="009C7BFE"/>
    <w:rsid w:val="009E6AC6"/>
    <w:rsid w:val="009F4149"/>
    <w:rsid w:val="00A02846"/>
    <w:rsid w:val="00A3321A"/>
    <w:rsid w:val="00A73AE1"/>
    <w:rsid w:val="00AB2833"/>
    <w:rsid w:val="00AC7198"/>
    <w:rsid w:val="00AE3FB7"/>
    <w:rsid w:val="00B122BA"/>
    <w:rsid w:val="00B45F61"/>
    <w:rsid w:val="00BC1B68"/>
    <w:rsid w:val="00BE6B42"/>
    <w:rsid w:val="00BF5A49"/>
    <w:rsid w:val="00C50E6D"/>
    <w:rsid w:val="00C520D9"/>
    <w:rsid w:val="00C84BD5"/>
    <w:rsid w:val="00C95B81"/>
    <w:rsid w:val="00CF31BB"/>
    <w:rsid w:val="00D11095"/>
    <w:rsid w:val="00D4436A"/>
    <w:rsid w:val="00D467B2"/>
    <w:rsid w:val="00D832D3"/>
    <w:rsid w:val="00DB5CAA"/>
    <w:rsid w:val="00DD7EC7"/>
    <w:rsid w:val="00DE3C23"/>
    <w:rsid w:val="00E141F4"/>
    <w:rsid w:val="00E301A2"/>
    <w:rsid w:val="00E53AFF"/>
    <w:rsid w:val="00E61D15"/>
    <w:rsid w:val="00EE7339"/>
    <w:rsid w:val="00EF6DBC"/>
    <w:rsid w:val="00EF7890"/>
    <w:rsid w:val="00F02022"/>
    <w:rsid w:val="00F27B67"/>
    <w:rsid w:val="00F51A4F"/>
    <w:rsid w:val="00FB03A5"/>
    <w:rsid w:val="00FB3407"/>
    <w:rsid w:val="00FC0271"/>
    <w:rsid w:val="00FD50AA"/>
    <w:rsid w:val="00FE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."/>
  <w:listSeparator w:val=","/>
  <w14:docId w14:val="726CFE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Franklin Gothic Book" w:hAnsiTheme="minorHAnsi" w:cs="Times New Roman"/>
        <w:sz w:val="22"/>
        <w:szCs w:val="22"/>
        <w:lang w:val="en-US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D35"/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E61D15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AFF"/>
  </w:style>
  <w:style w:type="paragraph" w:styleId="Footer">
    <w:name w:val="footer"/>
    <w:basedOn w:val="Normal"/>
    <w:link w:val="Foot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AFF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410E03"/>
    <w:pPr>
      <w:contextualSpacing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rsid w:val="00410E03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"/>
    <w:uiPriority w:val="5"/>
    <w:qFormat/>
    <w:rsid w:val="009F4149"/>
    <w:pPr>
      <w:spacing w:after="100"/>
    </w:pPr>
    <w:rPr>
      <w:color w:val="1F497D" w:themeColor="text2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Normal"/>
    <w:uiPriority w:val="2"/>
    <w:qFormat/>
    <w:rsid w:val="00410E03"/>
    <w:pPr>
      <w:spacing w:after="120"/>
      <w:jc w:val="left"/>
    </w:pPr>
    <w:rPr>
      <w:b/>
      <w:bCs/>
      <w:color w:val="000000" w:themeColor="text1"/>
      <w:sz w:val="24"/>
    </w:rPr>
  </w:style>
  <w:style w:type="paragraph" w:customStyle="1" w:styleId="BlueBoldText">
    <w:name w:val="Blue Bold Text"/>
    <w:basedOn w:val="Normal"/>
    <w:uiPriority w:val="4"/>
    <w:qFormat/>
    <w:rsid w:val="00410E03"/>
    <w:pPr>
      <w:spacing w:after="0"/>
    </w:pPr>
    <w:rPr>
      <w:b/>
      <w:bCs/>
      <w:color w:val="1F497D" w:themeColor="text2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524D35"/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oz\AppData\Roaming\Microsoft\Templates\Small%20business%20client%20intake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AC3D615C1704B4AA96DA9561D6A3F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196792-E7C0-41C3-9E79-22AC3D5E6BBB}"/>
      </w:docPartPr>
      <w:docPartBody>
        <w:p w:rsidR="001F74ED" w:rsidRDefault="00ED373F">
          <w:pPr>
            <w:pStyle w:val="DAC3D615C1704B4AA96DA9561D6A3FA1"/>
          </w:pPr>
          <w:r w:rsidRPr="009F4149">
            <w:t>Date</w:t>
          </w:r>
        </w:p>
      </w:docPartBody>
    </w:docPart>
    <w:docPart>
      <w:docPartPr>
        <w:name w:val="772D735945BE44B4A1B656360A1E13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A9BD57-549D-4ABB-982D-861E03A373EC}"/>
      </w:docPartPr>
      <w:docPartBody>
        <w:p w:rsidR="001F74ED" w:rsidRDefault="00ED373F">
          <w:pPr>
            <w:pStyle w:val="772D735945BE44B4A1B656360A1E1346"/>
          </w:pPr>
          <w:r w:rsidRPr="009F4149">
            <w:t>Agent/Representative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58FA"/>
    <w:rsid w:val="001F74ED"/>
    <w:rsid w:val="0055520E"/>
    <w:rsid w:val="00B958FA"/>
    <w:rsid w:val="00ED373F"/>
    <w:rsid w:val="00F3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E7A54E49AEB40ACB140ABC882CC60C6">
    <w:name w:val="6E7A54E49AEB40ACB140ABC882CC60C6"/>
    <w:rsid w:val="001F74ED"/>
  </w:style>
  <w:style w:type="paragraph" w:customStyle="1" w:styleId="DAC3D615C1704B4AA96DA9561D6A3FA1">
    <w:name w:val="DAC3D615C1704B4AA96DA9561D6A3FA1"/>
    <w:rsid w:val="001F74ED"/>
  </w:style>
  <w:style w:type="paragraph" w:customStyle="1" w:styleId="772D735945BE44B4A1B656360A1E1346">
    <w:name w:val="772D735945BE44B4A1B656360A1E1346"/>
    <w:rsid w:val="001F74ED"/>
  </w:style>
  <w:style w:type="paragraph" w:customStyle="1" w:styleId="741480A2669F4E4FA14784ACA67CBD32">
    <w:name w:val="741480A2669F4E4FA14784ACA67CBD32"/>
    <w:rsid w:val="001F74ED"/>
  </w:style>
  <w:style w:type="paragraph" w:customStyle="1" w:styleId="FC9856172A4F4BB88975BAFA9A6420EB">
    <w:name w:val="FC9856172A4F4BB88975BAFA9A6420EB"/>
    <w:rsid w:val="001F74ED"/>
  </w:style>
  <w:style w:type="paragraph" w:customStyle="1" w:styleId="93C9501597FA4ECC876DABBC63EEC6C3">
    <w:name w:val="93C9501597FA4ECC876DABBC63EEC6C3"/>
    <w:rsid w:val="001F74ED"/>
  </w:style>
  <w:style w:type="paragraph" w:customStyle="1" w:styleId="2646E234E7984A349A3635C352346898">
    <w:name w:val="2646E234E7984A349A3635C352346898"/>
    <w:rsid w:val="001F74ED"/>
  </w:style>
  <w:style w:type="paragraph" w:customStyle="1" w:styleId="4616038EE7974B4EB15B3C138551CBBD">
    <w:name w:val="4616038EE7974B4EB15B3C138551CBBD"/>
    <w:rsid w:val="001F74ED"/>
  </w:style>
  <w:style w:type="paragraph" w:customStyle="1" w:styleId="E044A311C41847D9901357BEA659FB5F">
    <w:name w:val="E044A311C41847D9901357BEA659FB5F"/>
    <w:rsid w:val="001F74ED"/>
  </w:style>
  <w:style w:type="paragraph" w:customStyle="1" w:styleId="7AD0F60EDC0A45749636A81C6AA65CEB">
    <w:name w:val="7AD0F60EDC0A45749636A81C6AA65CEB"/>
    <w:rsid w:val="001F74ED"/>
  </w:style>
  <w:style w:type="paragraph" w:customStyle="1" w:styleId="79FD62933CDD439694136394B06A75E3">
    <w:name w:val="79FD62933CDD439694136394B06A75E3"/>
    <w:rsid w:val="001F74ED"/>
  </w:style>
  <w:style w:type="paragraph" w:customStyle="1" w:styleId="E6063F03F920454BB14C545F13916D4D">
    <w:name w:val="E6063F03F920454BB14C545F13916D4D"/>
    <w:rsid w:val="001F74ED"/>
  </w:style>
  <w:style w:type="paragraph" w:customStyle="1" w:styleId="4BDC98536C384D7DB6A3C4E88708CE6C">
    <w:name w:val="4BDC98536C384D7DB6A3C4E88708CE6C"/>
    <w:rsid w:val="001F74ED"/>
  </w:style>
  <w:style w:type="paragraph" w:customStyle="1" w:styleId="DB24B40447EA4B83AF91A903A7A317A7">
    <w:name w:val="DB24B40447EA4B83AF91A903A7A317A7"/>
    <w:rsid w:val="001F74ED"/>
  </w:style>
  <w:style w:type="paragraph" w:customStyle="1" w:styleId="B4990348A74C40BD8B34AEC3EEB022A3">
    <w:name w:val="B4990348A74C40BD8B34AEC3EEB022A3"/>
    <w:rsid w:val="001F74ED"/>
  </w:style>
  <w:style w:type="paragraph" w:customStyle="1" w:styleId="03F65E8B18DC46D3A753DFE7EE6E48FC">
    <w:name w:val="03F65E8B18DC46D3A753DFE7EE6E48FC"/>
    <w:rsid w:val="001F74ED"/>
  </w:style>
  <w:style w:type="paragraph" w:customStyle="1" w:styleId="7A45D4F314BB48629EC3C0F2BA1DDF95">
    <w:name w:val="7A45D4F314BB48629EC3C0F2BA1DDF95"/>
    <w:rsid w:val="001F74ED"/>
  </w:style>
  <w:style w:type="paragraph" w:customStyle="1" w:styleId="E6C68E34DBD744B3AC6C842BEBDE20D4">
    <w:name w:val="E6C68E34DBD744B3AC6C842BEBDE20D4"/>
    <w:rsid w:val="001F74ED"/>
  </w:style>
  <w:style w:type="paragraph" w:customStyle="1" w:styleId="3BD215E7FEDD436697B79118A2AF052C">
    <w:name w:val="3BD215E7FEDD436697B79118A2AF052C"/>
    <w:rsid w:val="001F74ED"/>
  </w:style>
  <w:style w:type="paragraph" w:customStyle="1" w:styleId="309EE392B5CE403AB1F021653A6DE0FD">
    <w:name w:val="309EE392B5CE403AB1F021653A6DE0FD"/>
    <w:rsid w:val="001F74ED"/>
  </w:style>
  <w:style w:type="paragraph" w:customStyle="1" w:styleId="A1BF84B7D352400BB0879B866398D7ED">
    <w:name w:val="A1BF84B7D352400BB0879B866398D7ED"/>
    <w:rsid w:val="001F74ED"/>
  </w:style>
  <w:style w:type="paragraph" w:customStyle="1" w:styleId="FAA46181B82242508A974C7167357EEB">
    <w:name w:val="FAA46181B82242508A974C7167357EEB"/>
    <w:rsid w:val="001F74ED"/>
  </w:style>
  <w:style w:type="paragraph" w:customStyle="1" w:styleId="1DBCC98BFE6145E1A8CACB178C4AC918">
    <w:name w:val="1DBCC98BFE6145E1A8CACB178C4AC918"/>
    <w:rsid w:val="00B958FA"/>
  </w:style>
  <w:style w:type="paragraph" w:customStyle="1" w:styleId="D82B5A8F4A6B45C38B13BADF0AABC1AA">
    <w:name w:val="D82B5A8F4A6B45C38B13BADF0AABC1AA"/>
    <w:rsid w:val="00B958FA"/>
  </w:style>
  <w:style w:type="paragraph" w:customStyle="1" w:styleId="9CB0C6919F2E465BAFE5C7725E979DE6">
    <w:name w:val="9CB0C6919F2E465BAFE5C7725E979DE6"/>
    <w:rsid w:val="00B958FA"/>
  </w:style>
  <w:style w:type="paragraph" w:customStyle="1" w:styleId="7AACAD26AD30495BB5B0A9B60CC271CD">
    <w:name w:val="7AACAD26AD30495BB5B0A9B60CC271CD"/>
    <w:rsid w:val="00B958FA"/>
  </w:style>
  <w:style w:type="paragraph" w:customStyle="1" w:styleId="A240A1F13A3E4AC4984A6AA1F7AD8A46">
    <w:name w:val="A240A1F13A3E4AC4984A6AA1F7AD8A46"/>
    <w:rsid w:val="00B958FA"/>
  </w:style>
  <w:style w:type="paragraph" w:customStyle="1" w:styleId="6CC470A55C3C486CB1CFB4AABD60194F">
    <w:name w:val="6CC470A55C3C486CB1CFB4AABD60194F"/>
    <w:rsid w:val="00B958FA"/>
  </w:style>
  <w:style w:type="paragraph" w:customStyle="1" w:styleId="76B00ADB34074EAEBDB1899CBC8E2669">
    <w:name w:val="76B00ADB34074EAEBDB1899CBC8E2669"/>
    <w:rsid w:val="00B958FA"/>
  </w:style>
  <w:style w:type="paragraph" w:customStyle="1" w:styleId="0044128750214FA2A9F92E11A1288B35">
    <w:name w:val="0044128750214FA2A9F92E11A1288B35"/>
    <w:rsid w:val="00B958FA"/>
  </w:style>
  <w:style w:type="paragraph" w:customStyle="1" w:styleId="B0D23F76E3DB482EAC3B78F99F8A3ED0">
    <w:name w:val="B0D23F76E3DB482EAC3B78F99F8A3ED0"/>
    <w:rsid w:val="00B958FA"/>
  </w:style>
  <w:style w:type="paragraph" w:customStyle="1" w:styleId="C92A1E1FBE8C46F3A59F195371265239">
    <w:name w:val="C92A1E1FBE8C46F3A59F195371265239"/>
    <w:rsid w:val="00B958FA"/>
  </w:style>
  <w:style w:type="paragraph" w:customStyle="1" w:styleId="CFD8E4E35E9A4F0CB04649158AA6D77C">
    <w:name w:val="CFD8E4E35E9A4F0CB04649158AA6D77C"/>
    <w:rsid w:val="00B958FA"/>
  </w:style>
  <w:style w:type="paragraph" w:customStyle="1" w:styleId="2B2FE97297BB49D8AB26C92F6A827476">
    <w:name w:val="2B2FE97297BB49D8AB26C92F6A827476"/>
    <w:rsid w:val="00B958FA"/>
  </w:style>
  <w:style w:type="paragraph" w:customStyle="1" w:styleId="031F7204008144F89C7D7293B69BF5E6">
    <w:name w:val="031F7204008144F89C7D7293B69BF5E6"/>
    <w:rsid w:val="00B958FA"/>
  </w:style>
  <w:style w:type="paragraph" w:customStyle="1" w:styleId="0431D6F7CDB9468080B53B2B5BB9AB4C">
    <w:name w:val="0431D6F7CDB9468080B53B2B5BB9AB4C"/>
    <w:rsid w:val="00B958FA"/>
  </w:style>
  <w:style w:type="paragraph" w:customStyle="1" w:styleId="47A7B3B5F8A249E1B5C0AF9BD52D7897">
    <w:name w:val="47A7B3B5F8A249E1B5C0AF9BD52D7897"/>
    <w:rsid w:val="00B958FA"/>
  </w:style>
  <w:style w:type="paragraph" w:customStyle="1" w:styleId="8DC5CCD7950249DCBD2BAE4E11921322">
    <w:name w:val="8DC5CCD7950249DCBD2BAE4E11921322"/>
    <w:rsid w:val="00B958FA"/>
  </w:style>
  <w:style w:type="paragraph" w:customStyle="1" w:styleId="1BF02CE7E9A74B7491E4E4943044239F">
    <w:name w:val="1BF02CE7E9A74B7491E4E4943044239F"/>
    <w:rsid w:val="00B958FA"/>
  </w:style>
  <w:style w:type="paragraph" w:customStyle="1" w:styleId="38D27E1908FA4383ADB9E3A9E236A20D">
    <w:name w:val="38D27E1908FA4383ADB9E3A9E236A20D"/>
    <w:rsid w:val="00B958FA"/>
  </w:style>
  <w:style w:type="paragraph" w:customStyle="1" w:styleId="902F843A79114CE3B41F7F12D5618C14">
    <w:name w:val="902F843A79114CE3B41F7F12D5618C14"/>
    <w:rsid w:val="00B958FA"/>
  </w:style>
  <w:style w:type="paragraph" w:customStyle="1" w:styleId="18A2CA299A704759A661A33EA29C4405">
    <w:name w:val="18A2CA299A704759A661A33EA29C4405"/>
    <w:rsid w:val="00B958FA"/>
  </w:style>
  <w:style w:type="paragraph" w:customStyle="1" w:styleId="9FB3848311C741939209DA21A0BA87C8">
    <w:name w:val="9FB3848311C741939209DA21A0BA87C8"/>
    <w:rsid w:val="00B958FA"/>
  </w:style>
  <w:style w:type="paragraph" w:customStyle="1" w:styleId="C5B2848D40A54E49A603A44F76759655">
    <w:name w:val="C5B2848D40A54E49A603A44F76759655"/>
    <w:rsid w:val="00B958FA"/>
  </w:style>
  <w:style w:type="paragraph" w:customStyle="1" w:styleId="F19081AE719147B3936693BC5EA8BE8E">
    <w:name w:val="F19081AE719147B3936693BC5EA8BE8E"/>
    <w:rsid w:val="00B958FA"/>
  </w:style>
  <w:style w:type="paragraph" w:customStyle="1" w:styleId="BF4E973650DE401CBCC4EFF10F84ECF2">
    <w:name w:val="BF4E973650DE401CBCC4EFF10F84ECF2"/>
    <w:rsid w:val="00B958FA"/>
  </w:style>
  <w:style w:type="paragraph" w:customStyle="1" w:styleId="05CDDE405EC64FA5B32CEC60FCF91AA1">
    <w:name w:val="05CDDE405EC64FA5B32CEC60FCF91AA1"/>
    <w:rsid w:val="00B958FA"/>
  </w:style>
  <w:style w:type="paragraph" w:customStyle="1" w:styleId="D34127B9575744EBB5B6D41CF1768B78">
    <w:name w:val="D34127B9575744EBB5B6D41CF1768B78"/>
    <w:rsid w:val="00B958FA"/>
  </w:style>
  <w:style w:type="paragraph" w:customStyle="1" w:styleId="8B1C4D57F42441F18887FF2DD7FFC3FD">
    <w:name w:val="8B1C4D57F42441F18887FF2DD7FFC3FD"/>
    <w:rsid w:val="00B958FA"/>
  </w:style>
  <w:style w:type="paragraph" w:customStyle="1" w:styleId="9F2E52F510BC4411AD20ED867AC9A0B3">
    <w:name w:val="9F2E52F510BC4411AD20ED867AC9A0B3"/>
    <w:rsid w:val="00B958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C0E3DC-2249-4E26-B030-8E6ACECBD2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761C04-73BE-49D8-9BE4-DE11530A22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E182A5-01FE-47DC-9F56-AD00D2DEE96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0A2D18E3-74E5-40E2-858F-1E2F7F761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client intake form.dotx</Template>
  <TotalTime>0</TotalTime>
  <Pages>1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2019-11-14T16:32:00Z</dcterms:created>
  <dcterms:modified xsi:type="dcterms:W3CDTF">2020-01-18T13:12:00Z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